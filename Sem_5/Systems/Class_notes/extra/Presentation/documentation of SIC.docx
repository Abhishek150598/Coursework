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554A" w:rsidRDefault="002554CD" w:rsidP="00FA27D0">
      <w:pPr>
        <w:pStyle w:val="Photo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r w:rsidRPr="008B5277">
        <w:rPr>
          <w:noProof/>
          <w:lang w:val="en-IN" w:eastAsia="en-IN"/>
        </w:rPr>
        <w:drawing>
          <wp:inline distT="0" distB="0" distL="0" distR="0" wp14:anchorId="0446AF6B" wp14:editId="26C45C9C">
            <wp:extent cx="3657600" cy="5486400"/>
            <wp:effectExtent l="0" t="0" r="0" b="0"/>
            <wp:docPr id="22" name="Picture 1" descr="Bright blue glacial lake surrounded by white ice on a dark mount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5486400"/>
                    </a:xfrm>
                    <a:prstGeom prst="rect">
                      <a:avLst/>
                    </a:prstGeom>
                    <a:noFill/>
                    <a:ln w="254000" cap="rnd">
                      <a:noFill/>
                    </a:ln>
                    <a:effectLst/>
                  </pic:spPr>
                </pic:pic>
              </a:graphicData>
            </a:graphic>
          </wp:inline>
        </w:drawing>
      </w:r>
      <w:bookmarkEnd w:id="0"/>
      <w:bookmarkEnd w:id="1"/>
      <w:bookmarkEnd w:id="2"/>
      <w:bookmarkEnd w:id="3"/>
      <w:bookmarkEnd w:id="4"/>
    </w:p>
    <w:p w:rsidR="008E6492" w:rsidRDefault="008E6492" w:rsidP="00FA27D0">
      <w:pPr>
        <w:pStyle w:val="Title"/>
      </w:pPr>
      <w:r>
        <w:t xml:space="preserve">USER GUIDE </w:t>
      </w:r>
    </w:p>
    <w:p w:rsidR="002C74C0" w:rsidRDefault="00FA27D0" w:rsidP="00FA27D0">
      <w:pPr>
        <w:pStyle w:val="Title"/>
      </w:pPr>
      <w:r>
        <w:t>SIC ASSEMBLER &amp; SIMULATOR</w:t>
      </w:r>
    </w:p>
    <w:p w:rsidR="00FA27D0" w:rsidRDefault="00FA27D0" w:rsidP="00FA27D0">
      <w:pPr>
        <w:pStyle w:val="Subtitle"/>
      </w:pPr>
      <w:r>
        <w:t>developed by-</w:t>
      </w:r>
    </w:p>
    <w:p w:rsidR="00FA27D0" w:rsidRDefault="00FA27D0" w:rsidP="00FA27D0">
      <w:pPr>
        <w:pStyle w:val="Subtitle"/>
        <w:ind w:firstLine="720"/>
        <w:jc w:val="left"/>
      </w:pPr>
      <w:r>
        <w:t>BISHAL ROY</w:t>
      </w:r>
      <w:r w:rsidR="006A3F78">
        <w:t xml:space="preserve"> </w:t>
      </w:r>
      <w:r>
        <w:t>(301510501001)</w:t>
      </w:r>
    </w:p>
    <w:p w:rsidR="00FA27D0" w:rsidRDefault="00FA27D0" w:rsidP="00FA27D0">
      <w:pPr>
        <w:pStyle w:val="Subtitle"/>
        <w:jc w:val="left"/>
      </w:pPr>
      <w:r>
        <w:t xml:space="preserve">                     SUFI AFROZA NASRIN</w:t>
      </w:r>
      <w:r w:rsidR="006A3F78">
        <w:t xml:space="preserve"> </w:t>
      </w:r>
      <w:r>
        <w:t>(301510501002)</w:t>
      </w:r>
    </w:p>
    <w:p w:rsidR="00FA27D0" w:rsidRDefault="00FA27D0" w:rsidP="00FA27D0">
      <w:pPr>
        <w:pStyle w:val="Subtitle"/>
        <w:jc w:val="left"/>
      </w:pPr>
      <w:r>
        <w:t xml:space="preserve">                                    MD DANISH</w:t>
      </w:r>
      <w:r w:rsidR="006A3F78">
        <w:t xml:space="preserve"> (001410501067)</w:t>
      </w:r>
    </w:p>
    <w:p w:rsidR="00FA27D0" w:rsidRPr="006A3F78" w:rsidRDefault="00FA27D0" w:rsidP="00FA27D0">
      <w:pPr>
        <w:pStyle w:val="Subtitle"/>
        <w:jc w:val="left"/>
      </w:pPr>
      <w:r>
        <w:t xml:space="preserve">                                              SIDHARTH KUMAR</w:t>
      </w:r>
      <w:r w:rsidR="006A3F78">
        <w:t xml:space="preserve"> (001410501056)</w:t>
      </w:r>
    </w:p>
    <w:p w:rsidR="00E66392" w:rsidRPr="0047268B" w:rsidRDefault="008E6492" w:rsidP="008E6492">
      <w:pPr>
        <w:rPr>
          <w:b/>
        </w:rPr>
      </w:pPr>
      <w:r w:rsidRPr="0047268B">
        <w:rPr>
          <w:b/>
        </w:rPr>
        <w:lastRenderedPageBreak/>
        <w:t>CONTENTS</w:t>
      </w:r>
    </w:p>
    <w:p w:rsidR="008E6492" w:rsidRDefault="008E6492" w:rsidP="00822CF4">
      <w:pPr>
        <w:pStyle w:val="ListParagraph"/>
        <w:numPr>
          <w:ilvl w:val="0"/>
          <w:numId w:val="17"/>
        </w:numPr>
      </w:pPr>
      <w:r>
        <w:t>INTRODUCTION</w:t>
      </w:r>
    </w:p>
    <w:p w:rsidR="00822CF4" w:rsidRDefault="00822CF4" w:rsidP="00822CF4">
      <w:pPr>
        <w:pStyle w:val="ListParagraph"/>
        <w:numPr>
          <w:ilvl w:val="0"/>
          <w:numId w:val="17"/>
        </w:numPr>
      </w:pPr>
      <w:r>
        <w:t>REQUIREMENTS</w:t>
      </w:r>
    </w:p>
    <w:p w:rsidR="008E6492" w:rsidRDefault="008E6492" w:rsidP="00822CF4">
      <w:pPr>
        <w:pStyle w:val="ListParagraph"/>
        <w:numPr>
          <w:ilvl w:val="0"/>
          <w:numId w:val="17"/>
        </w:numPr>
      </w:pPr>
      <w:r>
        <w:t>INSTRUCTION IMPLEMENTED</w:t>
      </w:r>
    </w:p>
    <w:p w:rsidR="008E6492" w:rsidRDefault="00021C64" w:rsidP="008E6492">
      <w:pPr>
        <w:pStyle w:val="ListParagraph"/>
        <w:numPr>
          <w:ilvl w:val="0"/>
          <w:numId w:val="17"/>
        </w:numPr>
      </w:pPr>
      <w:r>
        <w:t>HOW TO OPEN AND RUN PROGRAM</w:t>
      </w:r>
    </w:p>
    <w:p w:rsidR="00822CF4" w:rsidRDefault="00822CF4" w:rsidP="008E6492">
      <w:pPr>
        <w:pStyle w:val="ListParagraph"/>
        <w:numPr>
          <w:ilvl w:val="0"/>
          <w:numId w:val="17"/>
        </w:numPr>
      </w:pPr>
      <w:r>
        <w:t>HOW IT ACTUALLY WORKS</w:t>
      </w:r>
    </w:p>
    <w:p w:rsidR="008E6492" w:rsidRDefault="0047268B" w:rsidP="008E6492">
      <w:pPr>
        <w:pStyle w:val="ListParagraph"/>
        <w:numPr>
          <w:ilvl w:val="0"/>
          <w:numId w:val="17"/>
        </w:numPr>
      </w:pPr>
      <w:r>
        <w:t>GUI DESCRIPTION</w:t>
      </w:r>
    </w:p>
    <w:p w:rsidR="0047268B" w:rsidRDefault="0047268B" w:rsidP="008E6492">
      <w:pPr>
        <w:pStyle w:val="ListParagraph"/>
        <w:numPr>
          <w:ilvl w:val="0"/>
          <w:numId w:val="17"/>
        </w:numPr>
      </w:pPr>
      <w:r>
        <w:t>SAMPLE PROGRAMS</w:t>
      </w:r>
    </w:p>
    <w:p w:rsidR="0047268B" w:rsidRDefault="0047268B" w:rsidP="008E6492"/>
    <w:p w:rsidR="003D2DE4" w:rsidRPr="00822CF4" w:rsidRDefault="00822CF4" w:rsidP="00822CF4">
      <w:pPr>
        <w:pStyle w:val="ListParagraph"/>
        <w:numPr>
          <w:ilvl w:val="0"/>
          <w:numId w:val="19"/>
        </w:numPr>
        <w:rPr>
          <w:rFonts w:ascii="Arial" w:hAnsi="Arial" w:cs="Arial"/>
        </w:rPr>
      </w:pPr>
      <w:r>
        <w:rPr>
          <w:rFonts w:ascii="Arial" w:hAnsi="Arial" w:cs="Arial"/>
        </w:rPr>
        <w:t>INTRODUCTION</w:t>
      </w:r>
    </w:p>
    <w:p w:rsidR="00D60618" w:rsidRDefault="0047268B" w:rsidP="0047268B">
      <w:pPr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r w:rsidRPr="0047268B">
        <w:rPr>
          <w:rFonts w:ascii="Arial" w:hAnsi="Arial" w:cs="Arial"/>
        </w:rPr>
        <w:t xml:space="preserve">SIC </w:t>
      </w:r>
      <w:r>
        <w:rPr>
          <w:rFonts w:ascii="Arial" w:hAnsi="Arial" w:cs="Arial"/>
        </w:rPr>
        <w:t xml:space="preserve">is a hypothetical computer that has been carefully designed to include the hardware features most often found on real machines, while avoiding unusual or irrelevant complexities. </w:t>
      </w:r>
      <w:r w:rsidR="00D60618">
        <w:rPr>
          <w:rFonts w:ascii="Arial" w:hAnsi="Arial" w:cs="Arial"/>
        </w:rPr>
        <w:t>This approach provides the reader with starting point from which to begin the design of system software for a new or unfamiliar computer.</w:t>
      </w:r>
    </w:p>
    <w:p w:rsidR="0047268B" w:rsidRPr="00C14263" w:rsidRDefault="00C14263" w:rsidP="008E6492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 So, we have developed SIC assembler and simulator in our system programming lab.</w:t>
      </w:r>
    </w:p>
    <w:p w:rsidR="00C14263" w:rsidRDefault="00822CF4" w:rsidP="00822CF4">
      <w:pPr>
        <w:pStyle w:val="ListParagraph"/>
        <w:numPr>
          <w:ilvl w:val="0"/>
          <w:numId w:val="19"/>
        </w:numPr>
      </w:pPr>
      <w:r>
        <w:t>REQUIREMENTS</w:t>
      </w:r>
    </w:p>
    <w:p w:rsidR="0047268B" w:rsidRDefault="006A3F78" w:rsidP="00822CF4">
      <w:pPr>
        <w:pStyle w:val="ListParagraph"/>
        <w:numPr>
          <w:ilvl w:val="0"/>
          <w:numId w:val="20"/>
        </w:numPr>
      </w:pPr>
      <w:r>
        <w:t>The code is written in C++. So, C</w:t>
      </w:r>
      <w:r w:rsidR="00C14263">
        <w:t>++ compiler is needed.</w:t>
      </w:r>
    </w:p>
    <w:p w:rsidR="00C14263" w:rsidRDefault="00C14263" w:rsidP="00822CF4">
      <w:pPr>
        <w:pStyle w:val="ListParagraph"/>
        <w:numPr>
          <w:ilvl w:val="0"/>
          <w:numId w:val="20"/>
        </w:numPr>
      </w:pPr>
      <w:r>
        <w:t xml:space="preserve">For handling the graphical user interface Qt </w:t>
      </w:r>
      <w:r w:rsidR="006A3F78">
        <w:t xml:space="preserve">application </w:t>
      </w:r>
      <w:r>
        <w:t>should be installed.</w:t>
      </w:r>
    </w:p>
    <w:p w:rsidR="00822CF4" w:rsidRDefault="00822CF4" w:rsidP="00822CF4">
      <w:pPr>
        <w:pStyle w:val="ListParagraph"/>
      </w:pPr>
    </w:p>
    <w:p w:rsidR="003D2DE4" w:rsidRDefault="00C14263" w:rsidP="00822CF4">
      <w:pPr>
        <w:pStyle w:val="ListParagraph"/>
        <w:numPr>
          <w:ilvl w:val="0"/>
          <w:numId w:val="19"/>
        </w:numPr>
      </w:pPr>
      <w:r>
        <w:t>INSTRUCTION IMPLEMENTED:</w:t>
      </w:r>
    </w:p>
    <w:p w:rsidR="003D2DE4" w:rsidRDefault="006A3F78" w:rsidP="008E6492">
      <w:r>
        <w:t xml:space="preserve">     </w:t>
      </w:r>
      <w:r w:rsidR="003D2DE4">
        <w:t>LDA, LDX, STA, STX</w:t>
      </w:r>
    </w:p>
    <w:p w:rsidR="003D2DE4" w:rsidRDefault="00822CF4" w:rsidP="008E6492">
      <w:r>
        <w:t xml:space="preserve">    </w:t>
      </w:r>
      <w:r w:rsidR="003D2DE4">
        <w:t>ADD, SUB</w:t>
      </w:r>
      <w:r w:rsidR="006A3F78">
        <w:t>, MUL</w:t>
      </w:r>
    </w:p>
    <w:p w:rsidR="003D2DE4" w:rsidRDefault="00822CF4" w:rsidP="008E6492">
      <w:r>
        <w:t xml:space="preserve">    </w:t>
      </w:r>
      <w:r w:rsidR="003D2DE4">
        <w:t>TIX, JEQ, JLT, JGT</w:t>
      </w:r>
    </w:p>
    <w:p w:rsidR="003D2DE4" w:rsidRDefault="003D2DE4" w:rsidP="008E6492">
      <w:r>
        <w:t xml:space="preserve">    The above instructions of SIC are implemented. But we have </w:t>
      </w:r>
      <w:r w:rsidR="00021C64">
        <w:t>written some extra functions for string manipulation and memory handling. These instructions are-</w:t>
      </w:r>
    </w:p>
    <w:p w:rsidR="006A3F78" w:rsidRDefault="00021C64" w:rsidP="008E6492">
      <w:r>
        <w:t>LDS, CMPS, READ, READMEM, WRITE, WRITEMEM, STAM, STXM</w:t>
      </w:r>
    </w:p>
    <w:p w:rsidR="00021C64" w:rsidRDefault="00021C64" w:rsidP="00822CF4">
      <w:pPr>
        <w:pStyle w:val="ListParagraph"/>
        <w:numPr>
          <w:ilvl w:val="0"/>
          <w:numId w:val="19"/>
        </w:numPr>
      </w:pPr>
      <w:r>
        <w:t>HOW TO OPEN AND RUN PROGRAM</w:t>
      </w:r>
    </w:p>
    <w:p w:rsidR="006A3F78" w:rsidRDefault="00021C64" w:rsidP="008E6492">
      <w:r>
        <w:t>1.</w:t>
      </w:r>
      <w:r w:rsidR="006A3F78">
        <w:t xml:space="preserve"> </w:t>
      </w:r>
      <w:r>
        <w:t>Write any SIC program and save it as .txt file inside your project.</w:t>
      </w:r>
    </w:p>
    <w:p w:rsidR="006A3F78" w:rsidRDefault="006A3F78" w:rsidP="008E6492"/>
    <w:p w:rsidR="006A3F78" w:rsidRDefault="006A3F78" w:rsidP="008E6492"/>
    <w:p w:rsidR="006A3F78" w:rsidRDefault="006A3F78" w:rsidP="008E6492"/>
    <w:p w:rsidR="00E8260C" w:rsidRDefault="00021C64" w:rsidP="008E6492">
      <w:r>
        <w:lastRenderedPageBreak/>
        <w:t>2.</w:t>
      </w:r>
      <w:r w:rsidR="006A3F78">
        <w:t xml:space="preserve"> Click on Q</w:t>
      </w:r>
      <w:r>
        <w:t>t creator</w:t>
      </w:r>
      <w:r w:rsidR="006A3F78">
        <w:t>. Then screen will</w:t>
      </w:r>
      <w:r w:rsidR="00E8260C">
        <w:t xml:space="preserve"> appear given below:</w:t>
      </w:r>
    </w:p>
    <w:p w:rsidR="00021C64" w:rsidRDefault="00E8260C" w:rsidP="008E6492">
      <w:r>
        <w:rPr>
          <w:noProof/>
          <w:lang w:val="en-IN" w:eastAsia="en-IN"/>
        </w:rPr>
        <w:drawing>
          <wp:inline distT="0" distB="0" distL="0" distR="0">
            <wp:extent cx="5857875" cy="3636031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teropeningprojec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895" cy="365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60C" w:rsidRDefault="00E8260C" w:rsidP="008E6492">
      <w:r>
        <w:t>3.</w:t>
      </w:r>
      <w:r w:rsidR="006A3F78">
        <w:t xml:space="preserve"> </w:t>
      </w:r>
      <w:r>
        <w:t>Select the project and open that. Then the screen will appear given below:</w:t>
      </w:r>
    </w:p>
    <w:p w:rsidR="00E8260C" w:rsidRDefault="00E8260C" w:rsidP="008E6492"/>
    <w:p w:rsidR="00E8260C" w:rsidRDefault="00E8260C" w:rsidP="008E6492">
      <w:r>
        <w:rPr>
          <w:noProof/>
          <w:lang w:val="en-IN" w:eastAsia="en-IN"/>
        </w:rPr>
        <w:drawing>
          <wp:inline distT="0" distB="0" distL="0" distR="0">
            <wp:extent cx="5848350" cy="3288343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tview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754" cy="329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C64" w:rsidRDefault="00E8260C" w:rsidP="008E6492">
      <w:r>
        <w:lastRenderedPageBreak/>
        <w:t>4.</w:t>
      </w:r>
      <w:r w:rsidR="006A3F78">
        <w:t xml:space="preserve"> </w:t>
      </w:r>
      <w:r>
        <w:t>Then click on forms option and the screen given below will appear:</w:t>
      </w:r>
    </w:p>
    <w:p w:rsidR="00E8260C" w:rsidRDefault="00E8260C" w:rsidP="008E6492">
      <w:r>
        <w:rPr>
          <w:noProof/>
          <w:lang w:val="en-IN" w:eastAsia="en-IN"/>
        </w:rPr>
        <w:drawing>
          <wp:inline distT="0" distB="0" distL="0" distR="0" wp14:anchorId="70FD2135" wp14:editId="39EFD4FB">
            <wp:extent cx="5486400" cy="30848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iclick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60C" w:rsidRDefault="00E8260C" w:rsidP="008E6492">
      <w:r>
        <w:t>5.</w:t>
      </w:r>
      <w:r w:rsidR="006A3F78">
        <w:t xml:space="preserve"> </w:t>
      </w:r>
      <w:r>
        <w:t>Now click on run.</w:t>
      </w:r>
      <w:r w:rsidR="00822CF4">
        <w:t xml:space="preserve"> Then the graphical user interface will appear. User can run their program easily in GUI. The interface is given below:</w:t>
      </w:r>
    </w:p>
    <w:p w:rsidR="00822CF4" w:rsidRDefault="00822CF4" w:rsidP="008E6492">
      <w:r>
        <w:rPr>
          <w:noProof/>
          <w:lang w:val="en-IN" w:eastAsia="en-IN"/>
        </w:rPr>
        <w:drawing>
          <wp:inline distT="0" distB="0" distL="0" distR="0">
            <wp:extent cx="6079311" cy="34182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utputsc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1851" cy="3419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60C" w:rsidRDefault="00822CF4" w:rsidP="008E6492">
      <w:r>
        <w:t>6.</w:t>
      </w:r>
      <w:r w:rsidR="006A3F78">
        <w:t xml:space="preserve"> </w:t>
      </w:r>
      <w:r>
        <w:t xml:space="preserve">Go to file now and browse </w:t>
      </w:r>
      <w:proofErr w:type="gramStart"/>
      <w:r>
        <w:t>your</w:t>
      </w:r>
      <w:proofErr w:type="gramEnd"/>
      <w:r>
        <w:t xml:space="preserve"> SIC source code and then go to build option to run your program.</w:t>
      </w:r>
    </w:p>
    <w:p w:rsidR="00021C64" w:rsidRDefault="00822CF4" w:rsidP="00EA3C1A">
      <w:pPr>
        <w:pStyle w:val="ListParagraph"/>
        <w:numPr>
          <w:ilvl w:val="0"/>
          <w:numId w:val="19"/>
        </w:numPr>
      </w:pPr>
      <w:r>
        <w:lastRenderedPageBreak/>
        <w:t>HOW IT ACTUALLY WORKS?</w:t>
      </w:r>
    </w:p>
    <w:p w:rsidR="00EA3C1A" w:rsidRDefault="00EA3C1A" w:rsidP="00EA3C1A">
      <w:pPr>
        <w:pStyle w:val="ListParagraph"/>
      </w:pPr>
      <w:r>
        <w:t>Basically, we have implemented a two-pass assembler.</w:t>
      </w:r>
    </w:p>
    <w:p w:rsidR="00212AE3" w:rsidRDefault="00EA3C1A" w:rsidP="00EA3C1A">
      <w:pPr>
        <w:pStyle w:val="ListParagraph"/>
      </w:pPr>
      <w:r>
        <w:t>In pass 1,</w:t>
      </w:r>
      <w:r w:rsidR="00212AE3">
        <w:t xml:space="preserve"> we are taking the source code as file. Then, all instructions are read line by line. We are parsing all lines to get the label, opcode, and operand part separately.</w:t>
      </w:r>
    </w:p>
    <w:p w:rsidR="00212AE3" w:rsidRDefault="00212AE3" w:rsidP="00EA3C1A">
      <w:pPr>
        <w:pStyle w:val="ListParagraph"/>
      </w:pPr>
      <w:r>
        <w:t>We are creating a symbol table which will be used in pass2.</w:t>
      </w:r>
    </w:p>
    <w:p w:rsidR="00212AE3" w:rsidRDefault="00212AE3" w:rsidP="00EA3C1A">
      <w:pPr>
        <w:pStyle w:val="ListParagraph"/>
      </w:pPr>
      <w:r>
        <w:t>The symbol table includes the name and value for each label in the source program.</w:t>
      </w:r>
    </w:p>
    <w:p w:rsidR="00EA3C1A" w:rsidRDefault="00212AE3" w:rsidP="00EA3C1A">
      <w:pPr>
        <w:pStyle w:val="ListParagraph"/>
      </w:pPr>
      <w:r>
        <w:t>In pass2, all data values are generated defined by BYTE, WORD</w:t>
      </w:r>
      <w:r w:rsidR="000C36CE">
        <w:t xml:space="preserve"> and program executes.</w:t>
      </w:r>
    </w:p>
    <w:p w:rsidR="000C36CE" w:rsidRDefault="000C36CE" w:rsidP="00EA3C1A">
      <w:pPr>
        <w:pStyle w:val="ListParagraph"/>
      </w:pPr>
    </w:p>
    <w:p w:rsidR="000C36CE" w:rsidRDefault="000C36CE" w:rsidP="000C36CE">
      <w:pPr>
        <w:pStyle w:val="ListParagraph"/>
        <w:numPr>
          <w:ilvl w:val="0"/>
          <w:numId w:val="21"/>
        </w:numPr>
      </w:pPr>
      <w:r>
        <w:t>GUI DESCRIPTION</w:t>
      </w:r>
    </w:p>
    <w:p w:rsidR="00D04483" w:rsidRDefault="006A3F78" w:rsidP="000C36CE">
      <w:pPr>
        <w:pStyle w:val="ListParagraph"/>
        <w:ind w:left="1440"/>
      </w:pPr>
      <w:r>
        <w:t xml:space="preserve">The Graphical User Interface (GUI) is a created in Qt creator </w:t>
      </w:r>
      <w:r w:rsidR="00D04483">
        <w:t>and the user interface consists of all the entities required for the execution of SIC programs in the Assembler Simulator.</w:t>
      </w:r>
    </w:p>
    <w:p w:rsidR="006A3F78" w:rsidRDefault="00D04483" w:rsidP="00AB4F24">
      <w:pPr>
        <w:pStyle w:val="ListParagraph"/>
        <w:numPr>
          <w:ilvl w:val="0"/>
          <w:numId w:val="23"/>
        </w:numPr>
      </w:pPr>
      <w:r>
        <w:t>It consists of a large text box portion which will contain the program. User can load program in the box by using action button “</w:t>
      </w:r>
      <w:r w:rsidRPr="00AB4F24">
        <w:rPr>
          <w:b/>
        </w:rPr>
        <w:t>OPEN</w:t>
      </w:r>
      <w:r>
        <w:t>” in the “File” Menu in the menu bar. Also user can write any program in the specified box and save it any required location using “</w:t>
      </w:r>
      <w:r w:rsidRPr="00AB4F24">
        <w:rPr>
          <w:b/>
        </w:rPr>
        <w:t>SAVE</w:t>
      </w:r>
      <w:r>
        <w:t>” button in the “File” Menu.</w:t>
      </w:r>
    </w:p>
    <w:p w:rsidR="00D04483" w:rsidRDefault="00D04483" w:rsidP="00AB4F24">
      <w:pPr>
        <w:pStyle w:val="ListParagraph"/>
        <w:numPr>
          <w:ilvl w:val="0"/>
          <w:numId w:val="23"/>
        </w:numPr>
      </w:pPr>
      <w:r>
        <w:t>At the top there is a title box which contains the path of the program that is currently in execution.</w:t>
      </w:r>
    </w:p>
    <w:p w:rsidR="00AB4F24" w:rsidRDefault="00AB4F24" w:rsidP="00AB4F24">
      <w:pPr>
        <w:pStyle w:val="ListParagraph"/>
        <w:numPr>
          <w:ilvl w:val="0"/>
          <w:numId w:val="23"/>
        </w:numPr>
      </w:pPr>
      <w:r>
        <w:t>There are two text boxes Acc_Val and Index_Val for showing the values of the Accumulator and Index register respectively.</w:t>
      </w:r>
    </w:p>
    <w:p w:rsidR="00D04483" w:rsidRDefault="00D04483" w:rsidP="00AB4F24">
      <w:pPr>
        <w:pStyle w:val="ListParagraph"/>
        <w:numPr>
          <w:ilvl w:val="0"/>
          <w:numId w:val="23"/>
        </w:numPr>
      </w:pPr>
      <w:r>
        <w:t xml:space="preserve">A tableWidget </w:t>
      </w:r>
      <w:r w:rsidR="00AB4F24">
        <w:rPr>
          <w:b/>
        </w:rPr>
        <w:t xml:space="preserve">Memory </w:t>
      </w:r>
      <w:r w:rsidR="00AB4F24">
        <w:t>is</w:t>
      </w:r>
      <w:r>
        <w:t xml:space="preserve"> used to store the contents in the memory and that value can be used for different operation.</w:t>
      </w:r>
    </w:p>
    <w:p w:rsidR="00AB4F24" w:rsidRDefault="00AB4F24" w:rsidP="00AB4F24">
      <w:pPr>
        <w:pStyle w:val="ListParagraph"/>
        <w:numPr>
          <w:ilvl w:val="0"/>
          <w:numId w:val="23"/>
        </w:numPr>
      </w:pPr>
      <w:r>
        <w:t xml:space="preserve">A tableWidget </w:t>
      </w:r>
      <w:r>
        <w:rPr>
          <w:b/>
        </w:rPr>
        <w:t>SYMTAB</w:t>
      </w:r>
      <w:r>
        <w:rPr>
          <w:b/>
        </w:rPr>
        <w:t xml:space="preserve"> </w:t>
      </w:r>
      <w:r>
        <w:t>is</w:t>
      </w:r>
      <w:r>
        <w:t xml:space="preserve"> used to show</w:t>
      </w:r>
      <w:r>
        <w:t xml:space="preserve"> the contents</w:t>
      </w:r>
      <w:r>
        <w:t xml:space="preserve"> of the Symbol Table that are updated after the execution of the program.</w:t>
      </w:r>
    </w:p>
    <w:p w:rsidR="00D04483" w:rsidRDefault="00D04483" w:rsidP="00AB4F24">
      <w:pPr>
        <w:pStyle w:val="ListParagraph"/>
        <w:numPr>
          <w:ilvl w:val="0"/>
          <w:numId w:val="23"/>
        </w:numPr>
      </w:pPr>
      <w:r>
        <w:t xml:space="preserve">There are two text boxes for </w:t>
      </w:r>
      <w:r>
        <w:rPr>
          <w:b/>
        </w:rPr>
        <w:t xml:space="preserve">Input </w:t>
      </w:r>
      <w:r>
        <w:t xml:space="preserve">and </w:t>
      </w:r>
      <w:r>
        <w:rPr>
          <w:b/>
        </w:rPr>
        <w:t xml:space="preserve">Result </w:t>
      </w:r>
      <w:r>
        <w:t>that shows the input on which program has worked and the result that the program has generated</w:t>
      </w:r>
      <w:r w:rsidR="00AB4F24">
        <w:t>.</w:t>
      </w:r>
    </w:p>
    <w:p w:rsidR="00AB4F24" w:rsidRPr="00AB4F24" w:rsidRDefault="00AB4F24" w:rsidP="00AB4F24">
      <w:pPr>
        <w:pStyle w:val="ListParagraph"/>
        <w:numPr>
          <w:ilvl w:val="0"/>
          <w:numId w:val="23"/>
        </w:numPr>
        <w:rPr>
          <w:b/>
        </w:rPr>
      </w:pPr>
      <w:r>
        <w:t xml:space="preserve">There are three PushButtons </w:t>
      </w:r>
      <w:r w:rsidRPr="00AB4F24">
        <w:rPr>
          <w:b/>
        </w:rPr>
        <w:t>Clear</w:t>
      </w:r>
      <w:r>
        <w:t xml:space="preserve">, </w:t>
      </w:r>
      <w:r w:rsidRPr="00AB4F24">
        <w:rPr>
          <w:b/>
        </w:rPr>
        <w:t>Clear Memory</w:t>
      </w:r>
      <w:r>
        <w:rPr>
          <w:b/>
        </w:rPr>
        <w:t xml:space="preserve"> </w:t>
      </w:r>
      <w:r>
        <w:t xml:space="preserve">and </w:t>
      </w:r>
      <w:r>
        <w:rPr>
          <w:b/>
        </w:rPr>
        <w:t xml:space="preserve">Clear SYMTAB </w:t>
      </w:r>
      <w:r>
        <w:t xml:space="preserve">for clearing the contents of program, registers and the input ad result boxes; for clearing </w:t>
      </w:r>
      <w:r>
        <w:rPr>
          <w:b/>
        </w:rPr>
        <w:t xml:space="preserve">Memory </w:t>
      </w:r>
      <w:r>
        <w:t xml:space="preserve">and for clearing the </w:t>
      </w:r>
      <w:r>
        <w:rPr>
          <w:b/>
        </w:rPr>
        <w:t xml:space="preserve">SYMTAB </w:t>
      </w:r>
      <w:r w:rsidRPr="00AB4F24">
        <w:t>respectively.</w:t>
      </w:r>
    </w:p>
    <w:p w:rsidR="00AB4F24" w:rsidRPr="00AB4F24" w:rsidRDefault="00AB4F24" w:rsidP="00AB4F24">
      <w:pPr>
        <w:pStyle w:val="ListParagraph"/>
        <w:numPr>
          <w:ilvl w:val="0"/>
          <w:numId w:val="23"/>
        </w:numPr>
        <w:rPr>
          <w:b/>
        </w:rPr>
      </w:pPr>
      <w:r>
        <w:t>At the top, in the Menu</w:t>
      </w:r>
      <w:r w:rsidR="001D1606">
        <w:t>B</w:t>
      </w:r>
      <w:r>
        <w:t xml:space="preserve">ar UI has a </w:t>
      </w:r>
      <w:r>
        <w:rPr>
          <w:b/>
        </w:rPr>
        <w:t xml:space="preserve">BUILD </w:t>
      </w:r>
      <w:r>
        <w:t xml:space="preserve">menu which contains the actionButton </w:t>
      </w:r>
      <w:r>
        <w:rPr>
          <w:b/>
        </w:rPr>
        <w:t xml:space="preserve">RUN </w:t>
      </w:r>
      <w:r w:rsidRPr="00AB4F24">
        <w:t>that is used to build and run the program loaded in the program textBox</w:t>
      </w:r>
      <w:r w:rsidR="001D1606">
        <w:t>. The Run button does all the functionality of executing the program.</w:t>
      </w:r>
    </w:p>
    <w:p w:rsidR="006A3F78" w:rsidRDefault="006A3F78" w:rsidP="000C36CE">
      <w:pPr>
        <w:pStyle w:val="ListParagraph"/>
        <w:ind w:left="1440"/>
      </w:pPr>
    </w:p>
    <w:p w:rsidR="006A3F78" w:rsidRDefault="006A3F78" w:rsidP="00AB4F24"/>
    <w:p w:rsidR="000C36CE" w:rsidRDefault="000C36CE" w:rsidP="000C36CE">
      <w:pPr>
        <w:pStyle w:val="ListParagraph"/>
        <w:numPr>
          <w:ilvl w:val="0"/>
          <w:numId w:val="21"/>
        </w:numPr>
      </w:pPr>
      <w:bookmarkStart w:id="5" w:name="_GoBack"/>
      <w:bookmarkEnd w:id="5"/>
      <w:r>
        <w:lastRenderedPageBreak/>
        <w:t>SAMPLE PROGRAMS</w:t>
      </w:r>
    </w:p>
    <w:p w:rsidR="000C36CE" w:rsidRDefault="000C36CE" w:rsidP="000C36CE">
      <w:pPr>
        <w:pStyle w:val="ListParagraph"/>
        <w:numPr>
          <w:ilvl w:val="0"/>
          <w:numId w:val="22"/>
        </w:numPr>
      </w:pPr>
      <w:r>
        <w:t>TO FIND FACTORIAL OF A NUMBER</w:t>
      </w:r>
    </w:p>
    <w:p w:rsidR="000C36CE" w:rsidRDefault="000C36CE" w:rsidP="000C36CE">
      <w:r>
        <w:rPr>
          <w:noProof/>
          <w:lang w:val="en-IN" w:eastAsia="en-IN"/>
        </w:rPr>
        <w:drawing>
          <wp:inline distT="0" distB="0" distL="0" distR="0">
            <wp:extent cx="4991100" cy="3690913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nalfactread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933" cy="37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6CE" w:rsidRDefault="000C36CE" w:rsidP="000C36CE">
      <w:pPr>
        <w:pStyle w:val="ListParagraph"/>
        <w:numPr>
          <w:ilvl w:val="0"/>
          <w:numId w:val="22"/>
        </w:numPr>
      </w:pPr>
      <w:r>
        <w:t>TO CREATE FIBONACCI SERIES</w:t>
      </w:r>
    </w:p>
    <w:p w:rsidR="000C36CE" w:rsidRDefault="000C36CE" w:rsidP="000C36CE">
      <w:r>
        <w:rPr>
          <w:noProof/>
          <w:lang w:val="en-IN" w:eastAsia="en-IN"/>
        </w:rPr>
        <w:drawing>
          <wp:inline distT="0" distB="0" distL="0" distR="0">
            <wp:extent cx="5267325" cy="31146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nalfibonacci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2527" cy="312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6CE" w:rsidRDefault="000C36CE" w:rsidP="000C36CE">
      <w:pPr>
        <w:pStyle w:val="ListParagraph"/>
        <w:numPr>
          <w:ilvl w:val="0"/>
          <w:numId w:val="22"/>
        </w:numPr>
      </w:pPr>
      <w:r>
        <w:lastRenderedPageBreak/>
        <w:t>TO FIND SUBSTRING USING LINEAR SEARCH</w:t>
      </w:r>
    </w:p>
    <w:p w:rsidR="000C36CE" w:rsidRDefault="000C36CE" w:rsidP="000C36CE">
      <w:r>
        <w:rPr>
          <w:noProof/>
          <w:lang w:val="en-IN" w:eastAsia="en-IN"/>
        </w:rPr>
        <w:drawing>
          <wp:inline distT="0" distB="0" distL="0" distR="0">
            <wp:extent cx="4743450" cy="2926588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nalstring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50" cy="293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6CE" w:rsidRDefault="000C36CE" w:rsidP="006A3F78">
      <w:pPr>
        <w:pStyle w:val="ListParagraph"/>
        <w:numPr>
          <w:ilvl w:val="0"/>
          <w:numId w:val="22"/>
        </w:numPr>
      </w:pPr>
      <w:r>
        <w:t>TO PERFORM SORTING</w:t>
      </w:r>
    </w:p>
    <w:p w:rsidR="000C36CE" w:rsidRDefault="000C36CE" w:rsidP="000C36CE">
      <w:r>
        <w:t xml:space="preserve"> A&gt;BEFORE SORTING</w:t>
      </w:r>
    </w:p>
    <w:p w:rsidR="000C36CE" w:rsidRDefault="000C36CE" w:rsidP="000C36CE">
      <w:r>
        <w:rPr>
          <w:noProof/>
          <w:lang w:val="en-IN" w:eastAsia="en-IN"/>
        </w:rPr>
        <w:drawing>
          <wp:inline distT="0" distB="0" distL="0" distR="0">
            <wp:extent cx="6284852" cy="3533775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nalbeforesort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335" cy="353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F78" w:rsidRDefault="006A3F78" w:rsidP="00A64506"/>
    <w:p w:rsidR="006A3F78" w:rsidRDefault="006A3F78" w:rsidP="00A64506"/>
    <w:p w:rsidR="00212AE3" w:rsidRDefault="00A64506" w:rsidP="00A64506">
      <w:r>
        <w:t>B&gt;AFTER SORTING</w:t>
      </w:r>
    </w:p>
    <w:p w:rsidR="00A64506" w:rsidRDefault="00A64506" w:rsidP="00A64506">
      <w:r>
        <w:rPr>
          <w:noProof/>
          <w:lang w:val="en-IN" w:eastAsia="en-IN"/>
        </w:rPr>
        <w:drawing>
          <wp:inline distT="0" distB="0" distL="0" distR="0">
            <wp:extent cx="6115050" cy="3438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nalaftersort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593" cy="344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C1A" w:rsidRDefault="00EA3C1A" w:rsidP="00EA3C1A">
      <w:pPr>
        <w:pStyle w:val="ListParagraph"/>
      </w:pPr>
    </w:p>
    <w:p w:rsidR="00822CF4" w:rsidRDefault="00822CF4" w:rsidP="008E6492"/>
    <w:p w:rsidR="00021C64" w:rsidRDefault="00021C64" w:rsidP="008E6492"/>
    <w:p w:rsidR="00021C64" w:rsidRDefault="00021C64" w:rsidP="008E6492"/>
    <w:p w:rsidR="003D2DE4" w:rsidRDefault="003D2DE4" w:rsidP="008E6492"/>
    <w:p w:rsidR="003D2DE4" w:rsidRDefault="003D2DE4" w:rsidP="008E6492"/>
    <w:p w:rsidR="003D2DE4" w:rsidRDefault="003D2DE4" w:rsidP="008E6492"/>
    <w:p w:rsidR="00C14263" w:rsidRDefault="00C14263" w:rsidP="008E6492"/>
    <w:p w:rsidR="0047268B" w:rsidRDefault="0047268B" w:rsidP="008E6492"/>
    <w:p w:rsidR="0047268B" w:rsidRDefault="0047268B" w:rsidP="008E6492"/>
    <w:p w:rsidR="0047268B" w:rsidRDefault="0047268B" w:rsidP="008E6492"/>
    <w:p w:rsidR="0047268B" w:rsidRDefault="0047268B" w:rsidP="008E6492"/>
    <w:sectPr w:rsidR="0047268B">
      <w:footerReference w:type="default" r:id="rId18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07B3A" w:rsidRDefault="00607B3A" w:rsidP="00C6554A">
      <w:pPr>
        <w:spacing w:before="0" w:after="0" w:line="240" w:lineRule="auto"/>
      </w:pPr>
      <w:r>
        <w:separator/>
      </w:r>
    </w:p>
  </w:endnote>
  <w:endnote w:type="continuationSeparator" w:id="0">
    <w:p w:rsidR="00607B3A" w:rsidRDefault="00607B3A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163EE" w:rsidRDefault="00ED7C44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1D1606">
      <w:rPr>
        <w:noProof/>
      </w:rPr>
      <w:t>5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07B3A" w:rsidRDefault="00607B3A" w:rsidP="00C6554A">
      <w:pPr>
        <w:spacing w:before="0" w:after="0" w:line="240" w:lineRule="auto"/>
      </w:pPr>
      <w:r>
        <w:separator/>
      </w:r>
    </w:p>
  </w:footnote>
  <w:footnote w:type="continuationSeparator" w:id="0">
    <w:p w:rsidR="00607B3A" w:rsidRDefault="00607B3A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>
    <w:nsid w:val="1C2A2066"/>
    <w:multiLevelType w:val="hybridMultilevel"/>
    <w:tmpl w:val="39A874FC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BB74485"/>
    <w:multiLevelType w:val="hybridMultilevel"/>
    <w:tmpl w:val="1ABE52CC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>
    <w:nsid w:val="2EF23320"/>
    <w:multiLevelType w:val="hybridMultilevel"/>
    <w:tmpl w:val="2D7687DA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>
    <w:nsid w:val="3265781B"/>
    <w:multiLevelType w:val="hybridMultilevel"/>
    <w:tmpl w:val="8A88E9EA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5AEE35A0"/>
    <w:multiLevelType w:val="hybridMultilevel"/>
    <w:tmpl w:val="CDEEA0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B440BB6"/>
    <w:multiLevelType w:val="hybridMultilevel"/>
    <w:tmpl w:val="ED06B85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294218F"/>
    <w:multiLevelType w:val="hybridMultilevel"/>
    <w:tmpl w:val="F88EF5D8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38F32D2"/>
    <w:multiLevelType w:val="hybridMultilevel"/>
    <w:tmpl w:val="B9209A22"/>
    <w:lvl w:ilvl="0" w:tplc="F95868C4">
      <w:start w:val="1"/>
      <w:numFmt w:val="decimal"/>
      <w:lvlText w:val="%1."/>
      <w:lvlJc w:val="left"/>
      <w:pPr>
        <w:ind w:left="2295" w:hanging="1935"/>
      </w:pPr>
      <w:rPr>
        <w:rFonts w:asciiTheme="minorHAnsi" w:hAnsiTheme="minorHAnsi" w:cstheme="minorBidi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6"/>
  </w:num>
  <w:num w:numId="6">
    <w:abstractNumId w:val="10"/>
  </w:num>
  <w:num w:numId="7">
    <w:abstractNumId w:val="1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20"/>
  </w:num>
  <w:num w:numId="17">
    <w:abstractNumId w:val="17"/>
  </w:num>
  <w:num w:numId="18">
    <w:abstractNumId w:val="18"/>
  </w:num>
  <w:num w:numId="19">
    <w:abstractNumId w:val="19"/>
  </w:num>
  <w:num w:numId="20">
    <w:abstractNumId w:val="12"/>
  </w:num>
  <w:num w:numId="21">
    <w:abstractNumId w:val="15"/>
  </w:num>
  <w:num w:numId="22">
    <w:abstractNumId w:val="14"/>
  </w:num>
  <w:num w:numId="2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27D0"/>
    <w:rsid w:val="00021C64"/>
    <w:rsid w:val="000C36CE"/>
    <w:rsid w:val="001D1606"/>
    <w:rsid w:val="00212AE3"/>
    <w:rsid w:val="002554CD"/>
    <w:rsid w:val="00293B83"/>
    <w:rsid w:val="002B4294"/>
    <w:rsid w:val="002F4188"/>
    <w:rsid w:val="003143C8"/>
    <w:rsid w:val="00333D0D"/>
    <w:rsid w:val="003D2DE4"/>
    <w:rsid w:val="0047268B"/>
    <w:rsid w:val="004C049F"/>
    <w:rsid w:val="005000E2"/>
    <w:rsid w:val="005777B3"/>
    <w:rsid w:val="00607B3A"/>
    <w:rsid w:val="00620FBB"/>
    <w:rsid w:val="006A3CE7"/>
    <w:rsid w:val="006A3F78"/>
    <w:rsid w:val="007A6567"/>
    <w:rsid w:val="00822CF4"/>
    <w:rsid w:val="00866486"/>
    <w:rsid w:val="008E6492"/>
    <w:rsid w:val="00A64506"/>
    <w:rsid w:val="00AB4F24"/>
    <w:rsid w:val="00C14263"/>
    <w:rsid w:val="00C6554A"/>
    <w:rsid w:val="00D04483"/>
    <w:rsid w:val="00D60618"/>
    <w:rsid w:val="00E66392"/>
    <w:rsid w:val="00E8260C"/>
    <w:rsid w:val="00EA3C1A"/>
    <w:rsid w:val="00ED7C44"/>
    <w:rsid w:val="00FA27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Bullet" w:uiPriority="10" w:qFormat="1"/>
    <w:lsdException w:name="List Number" w:uiPriority="11" w:qFormat="1"/>
    <w:lsdException w:name="Title" w:uiPriority="2" w:qFormat="1"/>
    <w:lsdException w:name="Default Paragraph Font" w:uiPriority="1"/>
    <w:lsdException w:name="Subtitle" w:uiPriority="3" w:qFormat="1"/>
    <w:lsdException w:name="Strong" w:uiPriority="22" w:qFormat="1"/>
    <w:lsdException w:name="Emphasis" w:uiPriority="20" w:qFormat="1"/>
    <w:lsdException w:name="Table Grid" w:semiHidden="0" w:uiPriority="39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33D0D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ListParagraph">
    <w:name w:val="List Paragraph"/>
    <w:basedOn w:val="Normal"/>
    <w:uiPriority w:val="34"/>
    <w:unhideWhenUsed/>
    <w:qFormat/>
    <w:rsid w:val="0047268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Bullet" w:uiPriority="10" w:qFormat="1"/>
    <w:lsdException w:name="List Number" w:uiPriority="11" w:qFormat="1"/>
    <w:lsdException w:name="Title" w:uiPriority="2" w:qFormat="1"/>
    <w:lsdException w:name="Default Paragraph Font" w:uiPriority="1"/>
    <w:lsdException w:name="Subtitle" w:uiPriority="3" w:qFormat="1"/>
    <w:lsdException w:name="Strong" w:uiPriority="22" w:qFormat="1"/>
    <w:lsdException w:name="Emphasis" w:uiPriority="20" w:qFormat="1"/>
    <w:lsdException w:name="Table Grid" w:semiHidden="0" w:uiPriority="39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33D0D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ListParagraph">
    <w:name w:val="List Paragraph"/>
    <w:basedOn w:val="Normal"/>
    <w:uiPriority w:val="34"/>
    <w:unhideWhenUsed/>
    <w:qFormat/>
    <w:rsid w:val="004726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D%20DANISH\AppData\Roaming\Microsoft\Templates\Student%20report%20with%20cover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cover photo</Template>
  <TotalTime>79</TotalTime>
  <Pages>8</Pages>
  <Words>605</Words>
  <Characters>3450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DANISH</dc:creator>
  <cp:keywords/>
  <dc:description/>
  <cp:lastModifiedBy>Bishaj</cp:lastModifiedBy>
  <cp:revision>5</cp:revision>
  <dcterms:created xsi:type="dcterms:W3CDTF">2016-11-24T19:36:00Z</dcterms:created>
  <dcterms:modified xsi:type="dcterms:W3CDTF">2016-11-25T03:46:00Z</dcterms:modified>
</cp:coreProperties>
</file>